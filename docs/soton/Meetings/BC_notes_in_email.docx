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25AE" w14:textId="77777777" w:rsidR="00281E4B" w:rsidRDefault="00281E4B"/>
    <w:p w14:paraId="0BBA6F96" w14:textId="77777777" w:rsidR="00281E4B" w:rsidRDefault="00000000">
      <w:r>
        <w:rPr>
          <w:noProof/>
        </w:rPr>
        <w:drawing>
          <wp:inline distT="0" distB="0" distL="0" distR="0" wp14:anchorId="5BA7C87F" wp14:editId="4EC3894D">
            <wp:extent cx="5943600" cy="6080129"/>
            <wp:effectExtent l="0" t="0" r="0" b="0"/>
            <wp:docPr id="130270833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12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A578C23" w14:textId="77777777" w:rsidR="00281E4B" w:rsidRDefault="00000000">
      <w:r>
        <w:rPr>
          <w:noProof/>
        </w:rPr>
        <w:lastRenderedPageBreak/>
        <w:drawing>
          <wp:inline distT="0" distB="0" distL="0" distR="0" wp14:anchorId="3E772EA8" wp14:editId="7D45BB25">
            <wp:extent cx="5943600" cy="4225286"/>
            <wp:effectExtent l="0" t="0" r="0" b="3814"/>
            <wp:docPr id="135807931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8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281E4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3A0D0" w14:textId="77777777" w:rsidR="00974F34" w:rsidRDefault="00974F34">
      <w:pPr>
        <w:spacing w:after="0" w:line="240" w:lineRule="auto"/>
      </w:pPr>
      <w:r>
        <w:separator/>
      </w:r>
    </w:p>
  </w:endnote>
  <w:endnote w:type="continuationSeparator" w:id="0">
    <w:p w14:paraId="10759E6F" w14:textId="77777777" w:rsidR="00974F34" w:rsidRDefault="00974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B937D" w14:textId="77777777" w:rsidR="00974F34" w:rsidRDefault="00974F3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554513A" w14:textId="77777777" w:rsidR="00974F34" w:rsidRDefault="00974F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81E4B"/>
    <w:rsid w:val="00121640"/>
    <w:rsid w:val="00281E4B"/>
    <w:rsid w:val="004D5040"/>
    <w:rsid w:val="0097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1A39"/>
  <w15:docId w15:val="{0DC1D16A-B8EC-4806-87AA-FD819724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Kay</dc:creator>
  <dc:description/>
  <cp:lastModifiedBy>Neil Kay</cp:lastModifiedBy>
  <cp:revision>2</cp:revision>
  <dcterms:created xsi:type="dcterms:W3CDTF">2025-12-16T08:00:00Z</dcterms:created>
  <dcterms:modified xsi:type="dcterms:W3CDTF">2025-12-16T08:00:00Z</dcterms:modified>
</cp:coreProperties>
</file>