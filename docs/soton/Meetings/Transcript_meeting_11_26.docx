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40552" w14:textId="77777777" w:rsidR="003F540C" w:rsidRDefault="003F540C"/>
    <w:p w14:paraId="15ACEA84" w14:textId="77777777" w:rsidR="003F540C" w:rsidRDefault="003F540C"/>
    <w:p w14:paraId="25AD879F" w14:textId="77777777" w:rsidR="003F540C" w:rsidRDefault="00000000">
      <w:r>
        <w:t>Transcript. Use arrow keys to navigate between transcript entries. Select an entry to navigate the media to the time of the entry.</w:t>
      </w:r>
    </w:p>
    <w:p w14:paraId="0D38A50C" w14:textId="77777777" w:rsidR="003F540C" w:rsidRDefault="00000000">
      <w:r>
        <w:t></w:t>
      </w:r>
    </w:p>
    <w:p w14:paraId="51207F5F" w14:textId="77777777" w:rsidR="003F540C" w:rsidRDefault="00000000">
      <w:r>
        <w:t></w:t>
      </w:r>
    </w:p>
    <w:p w14:paraId="66C33A53" w14:textId="77777777" w:rsidR="003F540C" w:rsidRDefault="00000000">
      <w:r>
        <w:t></w:t>
      </w:r>
    </w:p>
    <w:p w14:paraId="6AA161AF" w14:textId="77777777" w:rsidR="003F540C" w:rsidRDefault="00000000">
      <w:r>
        <w:t>AI-generated content may be incorrect</w:t>
      </w:r>
    </w:p>
    <w:p w14:paraId="4C2D671E" w14:textId="77777777" w:rsidR="003F540C" w:rsidRDefault="00000000">
      <w:r>
        <w:t></w:t>
      </w:r>
    </w:p>
    <w:p w14:paraId="04D9BCFF" w14:textId="77777777" w:rsidR="003F540C" w:rsidRDefault="00000000">
      <w:pPr>
        <w:rPr>
          <w:b/>
          <w:bCs/>
        </w:rPr>
      </w:pPr>
      <w:r>
        <w:rPr>
          <w:b/>
          <w:bCs/>
        </w:rPr>
        <w:t>Bipasha Chakraborty</w:t>
      </w:r>
    </w:p>
    <w:p w14:paraId="303446F9" w14:textId="77777777" w:rsidR="003F540C" w:rsidRDefault="00000000">
      <w:r>
        <w:t> started transcription</w:t>
      </w:r>
    </w:p>
    <w:p w14:paraId="60938B1B" w14:textId="77777777" w:rsidR="003F540C" w:rsidRDefault="00000000">
      <w:pPr>
        <w:rPr>
          <w:b/>
          <w:bCs/>
        </w:rPr>
      </w:pPr>
      <w:r>
        <w:rPr>
          <w:b/>
          <w:bCs/>
        </w:rPr>
        <w:t>BC</w:t>
      </w:r>
    </w:p>
    <w:p w14:paraId="174C840C" w14:textId="77777777" w:rsidR="003F540C" w:rsidRDefault="00000000">
      <w:r>
        <w:rPr>
          <w:noProof/>
        </w:rPr>
        <mc:AlternateContent>
          <mc:Choice Requires="wps">
            <w:drawing>
              <wp:inline distT="0" distB="0" distL="0" distR="0" wp14:anchorId="4115C627" wp14:editId="7B5F90F1">
                <wp:extent cx="304796" cy="304796"/>
                <wp:effectExtent l="0" t="0" r="4" b="4"/>
                <wp:docPr id="329132489" name="AutoShape 19"/>
                <wp:cNvGraphicFramePr/>
                <a:graphic xmlns:a="http://schemas.openxmlformats.org/drawingml/2006/main">
                  <a:graphicData uri="http://schemas.microsoft.com/office/word/2010/wordprocessingShape">
                    <wps:wsp>
                      <wps:cNvSpPr/>
                      <wps:spPr>
                        <a:xfrm>
                          <a:off x="0" y="0"/>
                          <a:ext cx="304796" cy="304796"/>
                        </a:xfrm>
                        <a:prstGeom prst="rect">
                          <a:avLst/>
                        </a:prstGeom>
                        <a:noFill/>
                        <a:ln cap="flat">
                          <a:noFill/>
                          <a:prstDash val="solid"/>
                        </a:ln>
                      </wps:spPr>
                      <wps:bodyPr lIns="0" tIns="0" rIns="0" bIns="0"/>
                    </wps:wsp>
                  </a:graphicData>
                </a:graphic>
              </wp:inline>
            </w:drawing>
          </mc:Choice>
          <mc:Fallback>
            <w:pict>
              <v:rect w14:anchorId="70FFC80E" id="AutoShap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" filled="f" stroked="f">
                <v:textbox inset="0,0,0,0"/>
                <w10:anchorlock/>
              </v:rect>
            </w:pict>
          </mc:Fallback>
        </mc:AlternateContent>
      </w:r>
    </w:p>
    <w:p w14:paraId="6D726FC9" w14:textId="77777777" w:rsidR="003F540C" w:rsidRDefault="00000000">
      <w:r>
        <w:rPr>
          <w:b/>
          <w:bCs/>
        </w:rPr>
        <w:t>Bipasha Chakraborty</w:t>
      </w:r>
    </w:p>
    <w:p w14:paraId="5A377165" w14:textId="77777777" w:rsidR="003F540C" w:rsidRDefault="00000000">
      <w:r>
        <w:t>0 30:03</w:t>
      </w:r>
    </w:p>
    <w:p w14:paraId="1C0627CE" w14:textId="77777777" w:rsidR="003F540C" w:rsidRDefault="00000000">
      <w:r>
        <w:t>Bipasha Chakraborty 0 minutes 3 seconds</w:t>
      </w:r>
    </w:p>
    <w:p w14:paraId="3331C3D5" w14:textId="77777777" w:rsidR="003F540C" w:rsidRDefault="00000000">
      <w:r>
        <w:t>Yeah, I think it's recording now.</w:t>
      </w:r>
    </w:p>
    <w:p w14:paraId="17328C7C" w14:textId="77777777" w:rsidR="003F540C" w:rsidRDefault="00000000">
      <w:pPr>
        <w:rPr>
          <w:b/>
          <w:bCs/>
        </w:rPr>
      </w:pPr>
      <w:r>
        <w:rPr>
          <w:b/>
          <w:bCs/>
        </w:rPr>
        <w:t>AK</w:t>
      </w:r>
    </w:p>
    <w:p w14:paraId="09443D2D" w14:textId="77777777" w:rsidR="003F540C" w:rsidRDefault="00000000">
      <w:r>
        <w:rPr>
          <w:noProof/>
        </w:rPr>
        <mc:AlternateContent>
          <mc:Choice Requires="wps">
            <w:drawing>
              <wp:inline distT="0" distB="0" distL="0" distR="0" wp14:anchorId="1C487865" wp14:editId="233F847F">
                <wp:extent cx="304796" cy="304796"/>
                <wp:effectExtent l="0" t="0" r="4" b="4"/>
                <wp:docPr id="757145612" name="AutoShape 20"/>
                <wp:cNvGraphicFramePr/>
                <a:graphic xmlns:a="http://schemas.openxmlformats.org/drawingml/2006/main">
                  <a:graphicData uri="http://schemas.microsoft.com/office/word/2010/wordprocessingShape">
                    <wps:wsp>
                      <wps:cNvSpPr/>
                      <wps:spPr>
                        <a:xfrm>
                          <a:off x="0" y="0"/>
                          <a:ext cx="304796" cy="304796"/>
                        </a:xfrm>
                        <a:prstGeom prst="rect">
                          <a:avLst/>
                        </a:prstGeom>
                        <a:noFill/>
                        <a:ln cap="flat">
                          <a:noFill/>
                          <a:prstDash val="solid"/>
                        </a:ln>
                      </wps:spPr>
                      <wps:bodyPr lIns="0" tIns="0" rIns="0" bIns="0"/>
                    </wps:wsp>
                  </a:graphicData>
                </a:graphic>
              </wp:inline>
            </w:drawing>
          </mc:Choice>
          <mc:Fallback>
            <w:pict>
              <v:rect w14:anchorId="79050FB1" id="AutoShap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" filled="f" stroked="f">
                <v:textbox inset="0,0,0,0"/>
                <w10:anchorlock/>
              </v:rect>
            </w:pict>
          </mc:Fallback>
        </mc:AlternateContent>
      </w:r>
    </w:p>
    <w:p w14:paraId="19EBAFCE" w14:textId="77777777" w:rsidR="003F540C" w:rsidRDefault="00000000">
      <w:r>
        <w:rPr>
          <w:b/>
          <w:bCs/>
        </w:rPr>
        <w:t>Arthur Kay (aak1u23)</w:t>
      </w:r>
    </w:p>
    <w:p w14:paraId="01C43E1E" w14:textId="77777777" w:rsidR="003F540C" w:rsidRDefault="00000000">
      <w:r>
        <w:t>0 60:06</w:t>
      </w:r>
    </w:p>
    <w:p w14:paraId="608FB4ED" w14:textId="77777777" w:rsidR="003F540C" w:rsidRDefault="00000000">
      <w:r>
        <w:t>Arthur Kay (aak1u23) 0 minutes 6 seconds</w:t>
      </w:r>
    </w:p>
    <w:p w14:paraId="041CD281" w14:textId="77777777" w:rsidR="003F540C" w:rsidRDefault="00000000">
      <w:r>
        <w:t>Yeah.</w:t>
      </w:r>
    </w:p>
    <w:p w14:paraId="60C44048" w14:textId="77777777" w:rsidR="003F540C" w:rsidRDefault="00000000">
      <w:pPr>
        <w:rPr>
          <w:b/>
          <w:bCs/>
        </w:rPr>
      </w:pPr>
      <w:r>
        <w:rPr>
          <w:b/>
          <w:bCs/>
        </w:rPr>
        <w:t>BC</w:t>
      </w:r>
    </w:p>
    <w:p w14:paraId="63E2E471" w14:textId="77777777" w:rsidR="003F540C" w:rsidRDefault="00000000">
      <w:r>
        <w:rPr>
          <w:noProof/>
        </w:rPr>
        <mc:AlternateContent>
          <mc:Choice Requires="wps">
            <w:drawing>
              <wp:inline distT="0" distB="0" distL="0" distR="0" wp14:anchorId="56CAD2C1" wp14:editId="3E040F0E">
                <wp:extent cx="304796" cy="304796"/>
                <wp:effectExtent l="0" t="0" r="4" b="4"/>
                <wp:docPr id="1040868364" name="AutoShape 21"/>
                <wp:cNvGraphicFramePr/>
                <a:graphic xmlns:a="http://schemas.openxmlformats.org/drawingml/2006/main">
                  <a:graphicData uri="http://schemas.microsoft.com/office/word/2010/wordprocessingShape">
                    <wps:wsp>
                      <wps:cNvSpPr/>
                      <wps:spPr>
                        <a:xfrm>
                          <a:off x="0" y="0"/>
                          <a:ext cx="304796" cy="304796"/>
                        </a:xfrm>
                        <a:prstGeom prst="rect">
                          <a:avLst/>
                        </a:prstGeom>
                        <a:noFill/>
                        <a:ln cap="flat">
                          <a:noFill/>
                          <a:prstDash val="solid"/>
                        </a:ln>
                      </wps:spPr>
                      <wps:bodyPr lIns="0" tIns="0" rIns="0" bIns="0"/>
                    </wps:wsp>
                  </a:graphicData>
                </a:graphic>
              </wp:inline>
            </w:drawing>
          </mc:Choice>
          <mc:Fallback>
            <w:pict>
              <v:rect w14:anchorId="6FF65524" id="AutoShap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" filled="f" stroked="f">
                <v:textbox inset="0,0,0,0"/>
                <w10:anchorlock/>
              </v:rect>
            </w:pict>
          </mc:Fallback>
        </mc:AlternateContent>
      </w:r>
    </w:p>
    <w:p w14:paraId="1262BE89" w14:textId="77777777" w:rsidR="003F540C" w:rsidRDefault="00000000">
      <w:r>
        <w:rPr>
          <w:b/>
          <w:bCs/>
        </w:rPr>
        <w:t>Bipasha Chakraborty</w:t>
      </w:r>
    </w:p>
    <w:p w14:paraId="71344E6E" w14:textId="77777777" w:rsidR="003F540C" w:rsidRDefault="00000000">
      <w:r>
        <w:t>0 60:06</w:t>
      </w:r>
    </w:p>
    <w:p w14:paraId="7EB1C8CB" w14:textId="77777777" w:rsidR="003F540C" w:rsidRDefault="00000000">
      <w:r>
        <w:lastRenderedPageBreak/>
        <w:t>Bipasha Chakraborty 0 minutes 6 seconds</w:t>
      </w:r>
    </w:p>
    <w:p w14:paraId="05711740" w14:textId="77777777" w:rsidR="003F540C" w:rsidRDefault="00000000">
      <w:r>
        <w:t>Yeah. So last week, what I did was going over the paper and then explaining that.</w:t>
      </w:r>
    </w:p>
    <w:p w14:paraId="5E959D55" w14:textId="77777777" w:rsidR="003F540C" w:rsidRDefault="00000000">
      <w:r>
        <w:t>Bipasha Chakraborty 0 minutes 15 seconds</w:t>
      </w:r>
    </w:p>
    <w:p w14:paraId="2CC1B0BA" w14:textId="77777777" w:rsidR="003F540C" w:rsidRDefault="00000000">
      <w:r>
        <w:t xml:space="preserve">So there basically came out this Bayesian fitting car fitting and this installation packages. </w:t>
      </w:r>
      <w:proofErr w:type="gramStart"/>
      <w:r>
        <w:t>So</w:t>
      </w:r>
      <w:proofErr w:type="gramEnd"/>
      <w:r>
        <w:t xml:space="preserve"> if you think about the </w:t>
      </w:r>
      <w:proofErr w:type="gramStart"/>
      <w:r>
        <w:t>two point</w:t>
      </w:r>
      <w:proofErr w:type="gramEnd"/>
      <w:r>
        <w:t xml:space="preserve"> code letter which can be written as </w:t>
      </w:r>
      <w:proofErr w:type="gramStart"/>
      <w:r>
        <w:t>a some</w:t>
      </w:r>
      <w:proofErr w:type="gramEnd"/>
      <w:r>
        <w:t xml:space="preserve"> sum over all states, ground state first excited states.</w:t>
      </w:r>
    </w:p>
    <w:p w14:paraId="1DA5AA29" w14:textId="77777777" w:rsidR="003F540C" w:rsidRDefault="00000000">
      <w:r>
        <w:t>Bipasha Chakraborty 0 minutes 32 seconds</w:t>
      </w:r>
    </w:p>
    <w:p w14:paraId="777DB185" w14:textId="77777777" w:rsidR="003F540C" w:rsidRDefault="00000000">
      <w:r>
        <w:t xml:space="preserve">And </w:t>
      </w:r>
      <w:proofErr w:type="gramStart"/>
      <w:r>
        <w:t>so</w:t>
      </w:r>
      <w:proofErr w:type="gramEnd"/>
      <w:r>
        <w:t xml:space="preserve"> on a NE to the power minus ENT where a is the amplitude, E is the energy of the state, and of course for ground state it would be more like the mass of this particle and a zero would be directly related to its decay constant.</w:t>
      </w:r>
    </w:p>
    <w:p w14:paraId="2C103839" w14:textId="77777777" w:rsidR="003F540C" w:rsidRDefault="00000000">
      <w:r>
        <w:t>Bipasha Chakraborty 0 minutes 51 seconds</w:t>
      </w:r>
    </w:p>
    <w:p w14:paraId="0549B4C2" w14:textId="77777777" w:rsidR="003F540C" w:rsidRDefault="00000000">
      <w:r>
        <w:t xml:space="preserve">Now the </w:t>
      </w:r>
      <w:proofErr w:type="spellStart"/>
      <w:r>
        <w:t>the</w:t>
      </w:r>
      <w:proofErr w:type="spellEnd"/>
      <w:r>
        <w:t xml:space="preserve"> question is how? I mean forget about machine learning, but how you extract the data A&amp;E from </w:t>
      </w:r>
      <w:proofErr w:type="gramStart"/>
      <w:r>
        <w:t>2 point</w:t>
      </w:r>
      <w:proofErr w:type="gramEnd"/>
      <w:r>
        <w:t xml:space="preserve"> group letters. </w:t>
      </w:r>
      <w:proofErr w:type="gramStart"/>
      <w:r>
        <w:t>So</w:t>
      </w:r>
      <w:proofErr w:type="gramEnd"/>
      <w:r>
        <w:t xml:space="preserve"> you can do simply like frequentist feat which is basically least square feet in.</w:t>
      </w:r>
    </w:p>
    <w:p w14:paraId="77A825FA" w14:textId="77777777" w:rsidR="003F540C" w:rsidRDefault="00000000">
      <w:r>
        <w:t>Bipasha Chakraborty 1 minute 10 seconds</w:t>
      </w:r>
    </w:p>
    <w:p w14:paraId="08C5EE2C" w14:textId="77777777" w:rsidR="003F540C" w:rsidRDefault="00000000">
      <w:r>
        <w:t>Or something like that and you can extract ground state energy for sure first exercises to energy maybe, but you can't actually extract many parameters, so that would be hard. So there basically this constraint. Car fitting comes Bayesian fitting.</w:t>
      </w:r>
    </w:p>
    <w:p w14:paraId="2C4EB553" w14:textId="77777777" w:rsidR="003F540C" w:rsidRDefault="00000000">
      <w:r>
        <w:t>Bipasha Chakraborty 1 minute 30 seconds</w:t>
      </w:r>
    </w:p>
    <w:p w14:paraId="628EF27D" w14:textId="77777777" w:rsidR="003F540C" w:rsidRDefault="00000000">
      <w:proofErr w:type="gramStart"/>
      <w:r>
        <w:t>So</w:t>
      </w:r>
      <w:proofErr w:type="gramEnd"/>
      <w:r>
        <w:t xml:space="preserve"> what is Bayesian fitting is that you give up prior.</w:t>
      </w:r>
    </w:p>
    <w:p w14:paraId="20F98E3D" w14:textId="77777777" w:rsidR="003F540C" w:rsidRDefault="00000000">
      <w:r>
        <w:t>Bipasha Chakraborty 1 minute 36 seconds</w:t>
      </w:r>
    </w:p>
    <w:p w14:paraId="20D2720F" w14:textId="77777777" w:rsidR="003F540C" w:rsidRDefault="00000000">
      <w:r>
        <w:t xml:space="preserve">I'm explaining in a bit what is prior, but that's like adding more data to it and then redefine the chi square and </w:t>
      </w:r>
      <w:proofErr w:type="spellStart"/>
      <w:r>
        <w:t>minimise</w:t>
      </w:r>
      <w:proofErr w:type="spellEnd"/>
      <w:r>
        <w:t xml:space="preserve"> that, redefine Chi square, fit it.</w:t>
      </w:r>
    </w:p>
    <w:p w14:paraId="446E7042" w14:textId="77777777" w:rsidR="003F540C" w:rsidRDefault="00000000">
      <w:r>
        <w:t>Bipasha Chakraborty 1 minute 52 seconds</w:t>
      </w:r>
    </w:p>
    <w:p w14:paraId="5BD56067" w14:textId="77777777" w:rsidR="003F540C" w:rsidRDefault="00000000">
      <w:r>
        <w:t xml:space="preserve">And that way you can get more parameters. </w:t>
      </w:r>
      <w:proofErr w:type="gramStart"/>
      <w:r>
        <w:t>So</w:t>
      </w:r>
      <w:proofErr w:type="gramEnd"/>
      <w:r>
        <w:t xml:space="preserve"> let's say you want to get, say 4-5 excited states. In this way you can get it because you know that there is a relation between how many parameters you can fit depending on how many independent data points you have.</w:t>
      </w:r>
    </w:p>
    <w:p w14:paraId="23E033C0" w14:textId="77777777" w:rsidR="003F540C" w:rsidRDefault="00000000">
      <w:r>
        <w:t>Bipasha Chakraborty 2 minutes 11 seconds</w:t>
      </w:r>
    </w:p>
    <w:p w14:paraId="6B2E088A" w14:textId="77777777" w:rsidR="003F540C" w:rsidRDefault="00000000">
      <w:r>
        <w:t xml:space="preserve">And </w:t>
      </w:r>
      <w:proofErr w:type="gramStart"/>
      <w:r>
        <w:t>so</w:t>
      </w:r>
      <w:proofErr w:type="gramEnd"/>
      <w:r>
        <w:t xml:space="preserve"> degrees of freedom. It depends on degrees of freedom. Right now, what is prior priorities, for example, I'm just trying to feed them some particle. Now what I can give as a prior is that I can.</w:t>
      </w:r>
    </w:p>
    <w:p w14:paraId="600A9463" w14:textId="77777777" w:rsidR="003F540C" w:rsidRDefault="00000000">
      <w:r>
        <w:t>Bipasha Chakraborty 2 minutes 26 seconds</w:t>
      </w:r>
    </w:p>
    <w:p w14:paraId="10EB765B" w14:textId="77777777" w:rsidR="003F540C" w:rsidRDefault="00000000">
      <w:r>
        <w:lastRenderedPageBreak/>
        <w:t>Keep some mass. So how do I know what mass I would have some idea either from experiment or either from analytical calculation like rough estimation, not like a full estimation.</w:t>
      </w:r>
    </w:p>
    <w:p w14:paraId="3428331D" w14:textId="77777777" w:rsidR="003F540C" w:rsidRDefault="00000000">
      <w:r>
        <w:t>Bipasha Chakraborty 2 minutes 43 seconds</w:t>
      </w:r>
    </w:p>
    <w:p w14:paraId="053D9FE7" w14:textId="77777777" w:rsidR="003F540C" w:rsidRDefault="00000000">
      <w:proofErr w:type="gramStart"/>
      <w:r>
        <w:t>So</w:t>
      </w:r>
      <w:proofErr w:type="gramEnd"/>
      <w:r>
        <w:t xml:space="preserve"> let's say something's mass is about 500 MP. It could be 550 points, something you know 5 decimal places and so on. But roughly 500 MP.</w:t>
      </w:r>
    </w:p>
    <w:p w14:paraId="282C1585" w14:textId="77777777" w:rsidR="003F540C" w:rsidRDefault="00000000">
      <w:r>
        <w:t>Bipasha Chakraborty 2 minutes 58 seconds</w:t>
      </w:r>
    </w:p>
    <w:p w14:paraId="3E42566C" w14:textId="77777777" w:rsidR="003F540C" w:rsidRDefault="00000000">
      <w:r>
        <w:t>And then I give a weight like allow and uncertainty of 100 Mev. That means I give wide enough priors. This is work. This works like a new data point for me. However, it's not constraining like because I gave 500.</w:t>
      </w:r>
    </w:p>
    <w:p w14:paraId="11FA558A" w14:textId="77777777" w:rsidR="003F540C" w:rsidRDefault="00000000">
      <w:r>
        <w:t>Bipasha Chakraborty 3 minutes 18 seconds</w:t>
      </w:r>
    </w:p>
    <w:p w14:paraId="4BB03C9D" w14:textId="77777777" w:rsidR="003F540C" w:rsidRDefault="00000000">
      <w:r>
        <w:t xml:space="preserve">Will give me a value close to </w:t>
      </w:r>
      <w:proofErr w:type="gramStart"/>
      <w:r>
        <w:t>500</w:t>
      </w:r>
      <w:proofErr w:type="gramEnd"/>
      <w:r>
        <w:t xml:space="preserve"> no?</w:t>
      </w:r>
    </w:p>
    <w:p w14:paraId="431236B1" w14:textId="77777777" w:rsidR="003F540C" w:rsidRDefault="00000000">
      <w:r>
        <w:t>Bipasha Chakraborty 3 minutes 21 seconds</w:t>
      </w:r>
    </w:p>
    <w:p w14:paraId="2CC8EE1B" w14:textId="77777777" w:rsidR="003F540C" w:rsidRDefault="00000000">
      <w:r>
        <w:t xml:space="preserve">I could also use something like 600 as long as I do not use something like 6000 or 60,000 is fine, right? That's called robustness, so it's not that if my mass is </w:t>
      </w:r>
      <w:proofErr w:type="gramStart"/>
      <w:r>
        <w:t>550</w:t>
      </w:r>
      <w:proofErr w:type="gramEnd"/>
      <w:r>
        <w:t xml:space="preserve"> I would only be able to get good feet if I give the prior 500 or 550.</w:t>
      </w:r>
    </w:p>
    <w:p w14:paraId="3363586D" w14:textId="77777777" w:rsidR="003F540C" w:rsidRDefault="00000000">
      <w:r>
        <w:t>Bipasha Chakraborty 3 minutes 41 seconds</w:t>
      </w:r>
    </w:p>
    <w:p w14:paraId="0544268B" w14:textId="77777777" w:rsidR="003F540C" w:rsidRDefault="00000000">
      <w:r>
        <w:t xml:space="preserve">I could also give 1000 or 900 like shipped it more than my required position. Still I'm going to get a </w:t>
      </w:r>
      <w:proofErr w:type="gramStart"/>
      <w:r>
        <w:t>good results</w:t>
      </w:r>
      <w:proofErr w:type="gramEnd"/>
      <w:r>
        <w:t xml:space="preserve"> if my data looks really nice, so that's prior and in usually in prior.</w:t>
      </w:r>
    </w:p>
    <w:p w14:paraId="228746EA" w14:textId="77777777" w:rsidR="003F540C" w:rsidRDefault="00000000">
      <w:r>
        <w:t>Bipasha Chakraborty 3 minutes 57 seconds</w:t>
      </w:r>
    </w:p>
    <w:p w14:paraId="3AB83D20" w14:textId="77777777" w:rsidR="003F540C" w:rsidRDefault="00000000">
      <w:r>
        <w:t xml:space="preserve">What you give is this kind of mass. It's with decay, this amplitude it's with which means allow for an uncertainty how much uncertainty we're going to allow for. </w:t>
      </w:r>
      <w:proofErr w:type="gramStart"/>
      <w:r>
        <w:t>So</w:t>
      </w:r>
      <w:proofErr w:type="gramEnd"/>
      <w:r>
        <w:t xml:space="preserve"> you could allow for 20% uncertainty.</w:t>
      </w:r>
    </w:p>
    <w:p w14:paraId="490DBE5B" w14:textId="77777777" w:rsidR="003F540C" w:rsidRDefault="00000000">
      <w:r>
        <w:t>Bipasha Chakraborty 4 minutes 12 seconds</w:t>
      </w:r>
    </w:p>
    <w:p w14:paraId="2F4C78B5" w14:textId="77777777" w:rsidR="003F540C" w:rsidRDefault="00000000">
      <w:r>
        <w:t xml:space="preserve">But remember, when you get the results, they are precise up to sub percent like they are more precise than 1%. </w:t>
      </w:r>
      <w:proofErr w:type="gramStart"/>
      <w:r>
        <w:t>So</w:t>
      </w:r>
      <w:proofErr w:type="gramEnd"/>
      <w:r>
        <w:t xml:space="preserve"> allowing for 20% uncertainty or 10% uncertainty. It's really robust. It's not really constraining too much.</w:t>
      </w:r>
    </w:p>
    <w:p w14:paraId="23BF94D1" w14:textId="77777777" w:rsidR="003F540C" w:rsidRDefault="00000000">
      <w:r>
        <w:t>Bipasha Chakraborty 4 minutes 32 seconds</w:t>
      </w:r>
    </w:p>
    <w:p w14:paraId="07BCE055" w14:textId="77777777" w:rsidR="003F540C" w:rsidRDefault="00000000">
      <w:r>
        <w:t>Now to do that, because in this paper we even after using machine learning, they're still trying to extract the physical quantities observables and to do that you basically need least square feet, G var and core feature.</w:t>
      </w:r>
    </w:p>
    <w:p w14:paraId="73F6DE83" w14:textId="77777777" w:rsidR="003F540C" w:rsidRDefault="00000000">
      <w:r>
        <w:t>Bipasha Chakraborty 4 minutes 49 seconds</w:t>
      </w:r>
    </w:p>
    <w:p w14:paraId="60C34C49" w14:textId="77777777" w:rsidR="003F540C" w:rsidRDefault="00000000">
      <w:r>
        <w:lastRenderedPageBreak/>
        <w:t xml:space="preserve">This package is written by Professor Lapatch. This is kind of </w:t>
      </w:r>
      <w:proofErr w:type="spellStart"/>
      <w:r>
        <w:t>specialised</w:t>
      </w:r>
      <w:proofErr w:type="spellEnd"/>
      <w:r>
        <w:t xml:space="preserve"> for that is QCD analysis and for the kind of data we deal with. </w:t>
      </w:r>
      <w:proofErr w:type="gramStart"/>
      <w:r>
        <w:t>So</w:t>
      </w:r>
      <w:proofErr w:type="gramEnd"/>
      <w:r>
        <w:t xml:space="preserve"> it's kind of a </w:t>
      </w:r>
      <w:proofErr w:type="spellStart"/>
      <w:r>
        <w:t>specialised</w:t>
      </w:r>
      <w:proofErr w:type="spellEnd"/>
      <w:r>
        <w:t xml:space="preserve"> software. You need to install in this specific order. I think you can't actually.</w:t>
      </w:r>
    </w:p>
    <w:p w14:paraId="3F5280BC" w14:textId="77777777" w:rsidR="003F540C" w:rsidRDefault="00000000">
      <w:r>
        <w:t>Bipasha Chakraborty 5 minutes 8 seconds</w:t>
      </w:r>
    </w:p>
    <w:p w14:paraId="5B217B92" w14:textId="77777777" w:rsidR="003F540C" w:rsidRDefault="00000000">
      <w:r>
        <w:t>Call core feature if LSQ feat is not installed.</w:t>
      </w:r>
    </w:p>
    <w:p w14:paraId="2E8E709F" w14:textId="77777777" w:rsidR="003F540C" w:rsidRDefault="00000000">
      <w:r>
        <w:t>Bipasha Chakraborty 5 minutes 12 seconds</w:t>
      </w:r>
    </w:p>
    <w:p w14:paraId="298362C6" w14:textId="77777777" w:rsidR="003F540C" w:rsidRDefault="00000000">
      <w:r>
        <w:t xml:space="preserve">And then I asked Krish to understand all different data set definitions like from the paper. The paper describes training data, bias correction, unlabeled data sets. </w:t>
      </w:r>
      <w:proofErr w:type="gramStart"/>
      <w:r>
        <w:t>So</w:t>
      </w:r>
      <w:proofErr w:type="gramEnd"/>
      <w:r>
        <w:t xml:space="preserve"> what are these definitions? You might already know them.</w:t>
      </w:r>
    </w:p>
    <w:p w14:paraId="307105B2" w14:textId="77777777" w:rsidR="003F540C" w:rsidRDefault="00000000">
      <w:r>
        <w:t>Bipasha Chakraborty 5 minutes 31 seconds</w:t>
      </w:r>
    </w:p>
    <w:p w14:paraId="7AF4473E" w14:textId="77777777" w:rsidR="003F540C" w:rsidRDefault="00000000">
      <w:r>
        <w:t>To understand them and whatever machine learning methods described in the paper, a few of them just to start reading about them or from psychic learn, start coding. So that was last week's discussion.</w:t>
      </w:r>
    </w:p>
    <w:p w14:paraId="085DFD9A" w14:textId="77777777" w:rsidR="003F540C" w:rsidRDefault="00000000">
      <w:r>
        <w:t>Bipasha Chakraborty 5 minutes 47 seconds</w:t>
      </w:r>
    </w:p>
    <w:p w14:paraId="18D6BBF6" w14:textId="77777777" w:rsidR="003F540C" w:rsidRDefault="00000000">
      <w:proofErr w:type="gramStart"/>
      <w:r>
        <w:t>So</w:t>
      </w:r>
      <w:proofErr w:type="gramEnd"/>
      <w:r>
        <w:t xml:space="preserve"> did you make any progress with this?</w:t>
      </w:r>
    </w:p>
    <w:p w14:paraId="00F59CFF" w14:textId="77777777" w:rsidR="003F540C" w:rsidRDefault="00000000">
      <w:pPr>
        <w:rPr>
          <w:b/>
          <w:bCs/>
        </w:rPr>
      </w:pPr>
      <w:r>
        <w:rPr>
          <w:b/>
          <w:bCs/>
        </w:rPr>
        <w:t>AK</w:t>
      </w:r>
    </w:p>
    <w:p w14:paraId="699480D5" w14:textId="77777777" w:rsidR="003F540C" w:rsidRDefault="00000000">
      <w:r>
        <w:rPr>
          <w:b/>
          <w:bCs/>
        </w:rPr>
        <w:t>Arthur Kay (aak1u23)</w:t>
      </w:r>
    </w:p>
    <w:p w14:paraId="011F4CF1" w14:textId="77777777" w:rsidR="003F540C" w:rsidRDefault="00000000">
      <w:r>
        <w:t>5 minutes 52 seconds5:52</w:t>
      </w:r>
    </w:p>
    <w:p w14:paraId="28D76529" w14:textId="77777777" w:rsidR="003F540C" w:rsidRDefault="00000000">
      <w:r>
        <w:t>Arthur Kay (aak1u23) 5 minutes 52 seconds</w:t>
      </w:r>
    </w:p>
    <w:p w14:paraId="6A50A4CB" w14:textId="77777777" w:rsidR="003F540C" w:rsidRDefault="00000000">
      <w:r>
        <w:t xml:space="preserve">Yeah. </w:t>
      </w:r>
      <w:proofErr w:type="gramStart"/>
      <w:r>
        <w:t>So</w:t>
      </w:r>
      <w:proofErr w:type="gramEnd"/>
      <w:r>
        <w:t xml:space="preserve"> I have all the I have all three installed and I was playing around with them a bit and also well just trying to understand the different methods and.</w:t>
      </w:r>
    </w:p>
    <w:p w14:paraId="32CEEF5A" w14:textId="77777777" w:rsidR="003F540C" w:rsidRDefault="00000000">
      <w:r>
        <w:t>Arthur Kay (aak1u23) 6 minutes 8 seconds</w:t>
      </w:r>
    </w:p>
    <w:p w14:paraId="47C12B8F" w14:textId="77777777" w:rsidR="003F540C" w:rsidRDefault="00000000">
      <w:r>
        <w:t>Such I did have a look at the paper, although I didn't understand all of it, it was quite confusing, at least for me. And yeah, Chris, Chris was telling me that why I also saw from the recording that there was there was he was confused on.</w:t>
      </w:r>
    </w:p>
    <w:p w14:paraId="58B0DAF3" w14:textId="77777777" w:rsidR="003F540C" w:rsidRDefault="00000000">
      <w:pPr>
        <w:rPr>
          <w:b/>
          <w:bCs/>
        </w:rPr>
      </w:pPr>
      <w:r>
        <w:rPr>
          <w:b/>
          <w:bCs/>
        </w:rPr>
        <w:t>BC</w:t>
      </w:r>
    </w:p>
    <w:p w14:paraId="13CC797E" w14:textId="77777777" w:rsidR="003F540C" w:rsidRDefault="00000000">
      <w:r>
        <w:rPr>
          <w:b/>
          <w:bCs/>
        </w:rPr>
        <w:t>Bipasha Chakraborty</w:t>
      </w:r>
    </w:p>
    <w:p w14:paraId="265D88C1" w14:textId="77777777" w:rsidR="003F540C" w:rsidRDefault="00000000">
      <w:r>
        <w:t>6 minutes 8 seconds6:08</w:t>
      </w:r>
    </w:p>
    <w:p w14:paraId="6D540D82" w14:textId="77777777" w:rsidR="003F540C" w:rsidRDefault="00000000">
      <w:r>
        <w:t>Bipasha Chakraborty 6 minutes 8 seconds</w:t>
      </w:r>
    </w:p>
    <w:p w14:paraId="4C97134F" w14:textId="77777777" w:rsidR="003F540C" w:rsidRDefault="00000000">
      <w:r>
        <w:t>Hmm.</w:t>
      </w:r>
    </w:p>
    <w:p w14:paraId="5ACCAADE" w14:textId="77777777" w:rsidR="003F540C" w:rsidRDefault="00000000">
      <w:r>
        <w:t>Bipasha Chakraborty 6 minutes 18 seconds</w:t>
      </w:r>
    </w:p>
    <w:p w14:paraId="78C3F96F" w14:textId="77777777" w:rsidR="003F540C" w:rsidRDefault="00000000">
      <w:r>
        <w:lastRenderedPageBreak/>
        <w:t>Hmm.</w:t>
      </w:r>
    </w:p>
    <w:p w14:paraId="11452205" w14:textId="77777777" w:rsidR="003F540C" w:rsidRDefault="00000000">
      <w:pPr>
        <w:rPr>
          <w:b/>
          <w:bCs/>
        </w:rPr>
      </w:pPr>
      <w:r>
        <w:rPr>
          <w:b/>
          <w:bCs/>
        </w:rPr>
        <w:t>AK</w:t>
      </w:r>
    </w:p>
    <w:p w14:paraId="2436D5B0" w14:textId="77777777" w:rsidR="003F540C" w:rsidRDefault="00000000">
      <w:r>
        <w:rPr>
          <w:b/>
          <w:bCs/>
        </w:rPr>
        <w:t>Arthur Kay (aak1u23)</w:t>
      </w:r>
    </w:p>
    <w:p w14:paraId="66B0796E" w14:textId="77777777" w:rsidR="003F540C" w:rsidRDefault="00000000">
      <w:r>
        <w:t>6 minutes 28 seconds6:28</w:t>
      </w:r>
    </w:p>
    <w:p w14:paraId="1B2F6F84" w14:textId="77777777" w:rsidR="003F540C" w:rsidRDefault="00000000">
      <w:r>
        <w:t>Arthur Kay (aak1u23) 6 minutes 28 seconds</w:t>
      </w:r>
    </w:p>
    <w:p w14:paraId="05D5ECC7" w14:textId="77777777" w:rsidR="003F540C" w:rsidRDefault="00000000">
      <w:r>
        <w:t>What the variables 01 and O2 were which I was struggling to understand as well.</w:t>
      </w:r>
    </w:p>
    <w:p w14:paraId="7AE94F41" w14:textId="77777777" w:rsidR="003F540C" w:rsidRDefault="00000000">
      <w:pPr>
        <w:rPr>
          <w:b/>
          <w:bCs/>
        </w:rPr>
      </w:pPr>
      <w:r>
        <w:rPr>
          <w:b/>
          <w:bCs/>
        </w:rPr>
        <w:t>BC</w:t>
      </w:r>
    </w:p>
    <w:p w14:paraId="63925CF5" w14:textId="77777777" w:rsidR="003F540C" w:rsidRDefault="00000000">
      <w:r>
        <w:rPr>
          <w:b/>
          <w:bCs/>
        </w:rPr>
        <w:t>Bipasha Chakraborty</w:t>
      </w:r>
    </w:p>
    <w:p w14:paraId="01051606" w14:textId="77777777" w:rsidR="003F540C" w:rsidRDefault="00000000">
      <w:r>
        <w:t>6 minutes 31 seconds6:31</w:t>
      </w:r>
    </w:p>
    <w:p w14:paraId="3B2A90B0" w14:textId="77777777" w:rsidR="003F540C" w:rsidRDefault="00000000">
      <w:r>
        <w:t>Bipasha Chakraborty 6 minutes 31 seconds</w:t>
      </w:r>
    </w:p>
    <w:p w14:paraId="6AFD85BB" w14:textId="77777777" w:rsidR="003F540C" w:rsidRDefault="00000000">
      <w:r>
        <w:t>Yeah.</w:t>
      </w:r>
    </w:p>
    <w:p w14:paraId="1B003B6A" w14:textId="77777777" w:rsidR="003F540C" w:rsidRDefault="00000000">
      <w:r>
        <w:t>Bipasha Chakraborty 6 minutes 35 seconds</w:t>
      </w:r>
    </w:p>
    <w:p w14:paraId="72F41B4F" w14:textId="77777777" w:rsidR="003F540C" w:rsidRDefault="00000000">
      <w:r>
        <w:t xml:space="preserve">Yeah, we discussed that and I think what confused not just him, but also me because this is a proceeding, this is not a finished work of paper. </w:t>
      </w:r>
      <w:proofErr w:type="gramStart"/>
      <w:r>
        <w:t>So</w:t>
      </w:r>
      <w:proofErr w:type="gramEnd"/>
      <w:r>
        <w:t xml:space="preserve"> they're still working on that and the proceeding is not.</w:t>
      </w:r>
    </w:p>
    <w:p w14:paraId="19C8A2AF" w14:textId="77777777" w:rsidR="003F540C" w:rsidRDefault="003F540C"/>
    <w:sectPr w:rsidR="003F540C">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F3BBC" w14:textId="77777777" w:rsidR="009932E1" w:rsidRDefault="009932E1">
      <w:pPr>
        <w:spacing w:after="0" w:line="240" w:lineRule="auto"/>
      </w:pPr>
      <w:r>
        <w:separator/>
      </w:r>
    </w:p>
  </w:endnote>
  <w:endnote w:type="continuationSeparator" w:id="0">
    <w:p w14:paraId="48407345" w14:textId="77777777" w:rsidR="009932E1" w:rsidRDefault="00993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B3803" w14:textId="77777777" w:rsidR="009932E1" w:rsidRDefault="009932E1">
      <w:pPr>
        <w:spacing w:after="0" w:line="240" w:lineRule="auto"/>
      </w:pPr>
      <w:r>
        <w:rPr>
          <w:color w:val="000000"/>
        </w:rPr>
        <w:separator/>
      </w:r>
    </w:p>
  </w:footnote>
  <w:footnote w:type="continuationSeparator" w:id="0">
    <w:p w14:paraId="167B5591" w14:textId="77777777" w:rsidR="009932E1" w:rsidRDefault="009932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F540C"/>
    <w:rsid w:val="003F540C"/>
    <w:rsid w:val="004D5040"/>
    <w:rsid w:val="009932E1"/>
    <w:rsid w:val="00B31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36BE1"/>
  <w15:docId w15:val="{0DC1D16A-B8EC-4806-87AA-FD819724B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4"/>
        <w:szCs w:val="24"/>
        <w:lang w:val="en-US"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eastAsia="Times New Roman" w:cs="Times New Roman"/>
      <w:color w:val="2F5496"/>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991</Words>
  <Characters>5652</Characters>
  <Application>Microsoft Office Word</Application>
  <DocSecurity>0</DocSecurity>
  <Lines>47</Lines>
  <Paragraphs>13</Paragraphs>
  <ScaleCrop>false</ScaleCrop>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Kay</dc:creator>
  <dc:description/>
  <cp:lastModifiedBy>Neil Kay</cp:lastModifiedBy>
  <cp:revision>2</cp:revision>
  <dcterms:created xsi:type="dcterms:W3CDTF">2025-12-16T07:59:00Z</dcterms:created>
  <dcterms:modified xsi:type="dcterms:W3CDTF">2025-12-16T07:59:00Z</dcterms:modified>
</cp:coreProperties>
</file>